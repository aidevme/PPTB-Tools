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0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ectPr w:rsidR="00C43952" w:rsidRPr="00C43952" w:rsidSect="0053435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864" w:gutter="0"/>
      <w:pgNumType w:fmt="numberInDash" w:chapSep="colo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45922" w14:textId="77777777" w:rsidR="00200C46" w:rsidRDefault="00200C46" w:rsidP="003D011C">
      <w:pPr>
        <w:spacing w:after="0" w:line="240" w:lineRule="auto"/>
      </w:pPr>
      <w:r>
        <w:separator/>
      </w:r>
    </w:p>
  </w:endnote>
  <w:endnote w:type="continuationSeparator" w:id="0">
    <w:p w14:paraId="666A200A" w14:textId="77777777" w:rsidR="00200C46" w:rsidRDefault="00200C46" w:rsidP="003D011C">
      <w:pPr>
        <w:spacing w:after="0" w:line="240" w:lineRule="auto"/>
      </w:pPr>
      <w:r>
        <w:continuationSeparator/>
      </w:r>
    </w:p>
  </w:endnote>
  <w:endnote w:type="continuationNotice" w:id="1">
    <w:p w14:paraId="33956798" w14:textId="77777777" w:rsidR="00200C46" w:rsidRDefault="00200C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sap">
    <w:altName w:val="Calibri"/>
    <w:charset w:val="4D"/>
    <w:family w:val="swiss"/>
    <w:pitch w:val="variable"/>
    <w:sig w:usb0="20000007" w:usb1="00000000" w:usb2="00000000" w:usb3="00000000" w:csb0="00000193" w:csb1="00000000"/>
  </w:font>
  <w:font w:name="MrEavesSanOT">
    <w:altName w:val="Calibri"/>
    <w:panose1 w:val="00000000000000000000"/>
    <w:charset w:val="4D"/>
    <w:family w:val="swiss"/>
    <w:notTrueType/>
    <w:pitch w:val="variable"/>
    <w:sig w:usb0="0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656780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89D4084" w14:textId="77777777" w:rsidR="002014EF" w:rsidRDefault="002014EF" w:rsidP="004C4E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C0D762" w14:textId="77777777" w:rsidR="002014EF" w:rsidRDefault="002014EF" w:rsidP="002014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olor w:val="FFFFFF" w:themeColor="background1"/>
      </w:rPr>
      <w:id w:val="10854945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323575" w14:textId="77777777" w:rsidR="002014EF" w:rsidRPr="00AE2B13" w:rsidRDefault="002014EF" w:rsidP="001A3F24">
        <w:pPr>
          <w:pStyle w:val="Footer"/>
          <w:framePr w:wrap="none" w:vAnchor="text" w:hAnchor="page" w:x="11233" w:y="614"/>
          <w:rPr>
            <w:rStyle w:val="PageNumber"/>
            <w:color w:val="FFFFFF" w:themeColor="background1"/>
          </w:rPr>
        </w:pPr>
        <w:r w:rsidRPr="00AE2B13">
          <w:rPr>
            <w:rStyle w:val="PageNumber"/>
            <w:color w:val="FFFFFF" w:themeColor="background1"/>
          </w:rPr>
          <w:fldChar w:fldCharType="begin"/>
        </w:r>
        <w:r w:rsidRPr="00AE2B13">
          <w:rPr>
            <w:rStyle w:val="PageNumber"/>
            <w:color w:val="FFFFFF" w:themeColor="background1"/>
          </w:rPr>
          <w:instrText xml:space="preserve"> PAGE </w:instrText>
        </w:r>
        <w:r w:rsidRPr="00AE2B13">
          <w:rPr>
            <w:rStyle w:val="PageNumber"/>
            <w:color w:val="FFFFFF" w:themeColor="background1"/>
          </w:rPr>
          <w:fldChar w:fldCharType="separate"/>
        </w:r>
        <w:r w:rsidRPr="00AE2B13">
          <w:rPr>
            <w:rStyle w:val="PageNumber"/>
            <w:noProof/>
            <w:color w:val="FFFFFF" w:themeColor="background1"/>
          </w:rPr>
          <w:t>3</w:t>
        </w:r>
        <w:r w:rsidRPr="00AE2B13">
          <w:rPr>
            <w:rStyle w:val="PageNumber"/>
            <w:color w:val="FFFFFF" w:themeColor="background1"/>
          </w:rPr>
          <w:fldChar w:fldCharType="end"/>
        </w:r>
      </w:p>
    </w:sdtContent>
  </w:sdt>
  <w:p w14:paraId="6D39B061" w14:textId="77777777" w:rsidR="00AC593A" w:rsidRDefault="005E0D79" w:rsidP="002014EF">
    <w:pPr>
      <w:pStyle w:val="Footer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410D28BC" wp14:editId="30E093E8">
              <wp:simplePos x="0" y="0"/>
              <wp:positionH relativeFrom="margin">
                <wp:posOffset>175260</wp:posOffset>
              </wp:positionH>
              <wp:positionV relativeFrom="paragraph">
                <wp:posOffset>338455</wp:posOffset>
              </wp:positionV>
              <wp:extent cx="5588000" cy="383545"/>
              <wp:effectExtent l="0" t="0" r="0" b="0"/>
              <wp:wrapNone/>
              <wp:docPr id="47928058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8000" cy="383545"/>
                        <a:chOff x="0" y="0"/>
                        <a:chExt cx="5588103" cy="383548"/>
                      </a:xfrm>
                    </wpg:grpSpPr>
                    <wpg:grpSp>
                      <wpg:cNvPr id="2082460546" name="Group 16">
                        <a:extLst>
                          <a:ext uri="{FF2B5EF4-FFF2-40B4-BE49-F238E27FC236}">
                            <a16:creationId xmlns:a16="http://schemas.microsoft.com/office/drawing/2014/main" id="{CE30DFA3-42DD-0FD5-9020-10F3E354000D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1654673" cy="383548"/>
                          <a:chOff x="0" y="0"/>
                          <a:chExt cx="1655274" cy="383553"/>
                        </a:xfrm>
                      </wpg:grpSpPr>
                      <pic:pic xmlns:pic="http://schemas.openxmlformats.org/drawingml/2006/picture">
                        <pic:nvPicPr>
                          <pic:cNvPr id="1723265759" name="Graphic 8" descr="Telephone outline">
                            <a:extLst>
                              <a:ext uri="{FF2B5EF4-FFF2-40B4-BE49-F238E27FC236}">
                                <a16:creationId xmlns:a16="http://schemas.microsoft.com/office/drawing/2014/main" id="{8FE329BD-CCA2-4E6F-C3C3-29198E099A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886457" name="TextBox 9">
                          <a:extLst>
                            <a:ext uri="{FF2B5EF4-FFF2-40B4-BE49-F238E27FC236}">
                              <a16:creationId xmlns:a16="http://schemas.microsoft.com/office/drawing/2014/main" id="{34464480-A6A3-C271-2626-F7494687A23E}"/>
                            </a:ext>
                          </a:extLst>
                        </wps:cNvPr>
                        <wps:cNvSpPr txBox="1"/>
                        <wps:spPr>
                          <a:xfrm>
                            <a:off x="274258" y="6355"/>
                            <a:ext cx="1381016" cy="3771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DE57BD" w14:textId="77777777" w:rsidR="0021639A" w:rsidRDefault="005E0D79" w:rsidP="0021639A">
                              <w:pP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  <w:t>&lt;phone number&gt;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grpSp>
                    <wpg:grpSp>
                      <wpg:cNvPr id="53739761" name="Group 15">
                        <a:extLst>
                          <a:ext uri="{FF2B5EF4-FFF2-40B4-BE49-F238E27FC236}">
                            <a16:creationId xmlns:a16="http://schemas.microsoft.com/office/drawing/2014/main" id="{8ADD61FA-2C2E-03F0-76DB-D622B0885A67}"/>
                          </a:ext>
                        </a:extLst>
                      </wpg:cNvPr>
                      <wpg:cNvGrpSpPr/>
                      <wpg:grpSpPr>
                        <a:xfrm>
                          <a:off x="2266951" y="0"/>
                          <a:ext cx="1520335" cy="383548"/>
                          <a:chOff x="2269439" y="0"/>
                          <a:chExt cx="1520990" cy="383553"/>
                        </a:xfrm>
                      </wpg:grpSpPr>
                      <pic:pic xmlns:pic="http://schemas.openxmlformats.org/drawingml/2006/picture">
                        <pic:nvPicPr>
                          <pic:cNvPr id="1662432944" name="Graphic 6" descr="Envelope outline">
                            <a:extLst>
                              <a:ext uri="{FF2B5EF4-FFF2-40B4-BE49-F238E27FC236}">
                                <a16:creationId xmlns:a16="http://schemas.microsoft.com/office/drawing/2014/main" id="{7BFB07E9-76C3-783E-BF6C-3C656E2E223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69439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026396" name="TextBox 10">
                          <a:hlinkClick r:id="rId5"/>
                          <a:extLst>
                            <a:ext uri="{FF2B5EF4-FFF2-40B4-BE49-F238E27FC236}">
                              <a16:creationId xmlns:a16="http://schemas.microsoft.com/office/drawing/2014/main" id="{CBFBE657-03E7-B25A-7EA5-23DEEECF9CAA}"/>
                            </a:ext>
                          </a:extLst>
                        </wps:cNvPr>
                        <wps:cNvSpPr txBox="1"/>
                        <wps:spPr>
                          <a:xfrm>
                            <a:off x="2543364" y="6355"/>
                            <a:ext cx="1247065" cy="37719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FE6C2B" w14:textId="77777777" w:rsidR="0021639A" w:rsidRDefault="005E0D79" w:rsidP="0021639A">
                              <w:pP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  <w:t>&lt;contact e-mail&gt;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grpSp>
                    <wpg:grpSp>
                      <wpg:cNvPr id="24947971" name="Group 14">
                        <a:extLst>
                          <a:ext uri="{FF2B5EF4-FFF2-40B4-BE49-F238E27FC236}">
                            <a16:creationId xmlns:a16="http://schemas.microsoft.com/office/drawing/2014/main" id="{E4DA1FAE-4A61-4F4E-E472-BE57A6C8BFD0}"/>
                          </a:ext>
                        </a:extLst>
                      </wpg:cNvPr>
                      <wpg:cNvGrpSpPr/>
                      <wpg:grpSpPr>
                        <a:xfrm>
                          <a:off x="4267200" y="0"/>
                          <a:ext cx="1320903" cy="383548"/>
                          <a:chOff x="4264558" y="0"/>
                          <a:chExt cx="1320903" cy="383548"/>
                        </a:xfrm>
                      </wpg:grpSpPr>
                      <pic:pic xmlns:pic="http://schemas.openxmlformats.org/drawingml/2006/picture">
                        <pic:nvPicPr>
                          <pic:cNvPr id="1073387341" name="Graphic 4" descr="World outline">
                            <a:extLst>
                              <a:ext uri="{FF2B5EF4-FFF2-40B4-BE49-F238E27FC236}">
                                <a16:creationId xmlns:a16="http://schemas.microsoft.com/office/drawing/2014/main" id="{A1D71B0E-AB01-9EB7-F13C-F3D4F54B2F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64558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861905" name="TextBox 11">
                          <a:hlinkClick r:id="rId8"/>
                          <a:extLst>
                            <a:ext uri="{FF2B5EF4-FFF2-40B4-BE49-F238E27FC236}">
                              <a16:creationId xmlns:a16="http://schemas.microsoft.com/office/drawing/2014/main" id="{D1F74358-C2DD-0F1B-A812-2EF4D5B6EA6E}"/>
                            </a:ext>
                          </a:extLst>
                        </wps:cNvPr>
                        <wps:cNvSpPr txBox="1"/>
                        <wps:spPr>
                          <a:xfrm>
                            <a:off x="4538327" y="6355"/>
                            <a:ext cx="1047134" cy="3771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A4A153" w14:textId="77777777" w:rsidR="0021639A" w:rsidRDefault="0021639A" w:rsidP="0021639A">
                              <w:pP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</w:pPr>
                              <w:r>
                                <w:rPr>
                                  <w:rFonts w:ascii="Asap" w:hAnsi="Asap"/>
                                  <w:color w:val="FFFFFF" w:themeColor="background1"/>
                                  <w:kern w:val="24"/>
                                </w:rPr>
                                <w:t>www.hso.com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10D28BC" id="Group 3" o:spid="_x0000_s1027" style="position:absolute;margin-left:13.8pt;margin-top:26.65pt;width:440pt;height:30.2pt;z-index:251658246;mso-position-horizontal-relative:margin" coordsize="55881,38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">
              <v:group id="Group 16" o:spid="_x0000_s1028" style="position:absolute;width:16546;height:3835" coordsize="16552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8" o:spid="_x0000_s1029" type="#_x0000_t75" alt="Telephone outline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">
                  <v:imagedata r:id="rId9" o:title="Telephone outli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left:2742;top:63;width:1381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" filled="f" stroked="f">
                  <v:textbox style="mso-fit-shape-to-text:t">
                    <w:txbxContent>
                      <w:p w14:paraId="02DE57BD" w14:textId="77777777" w:rsidR="0021639A" w:rsidRDefault="005E0D79" w:rsidP="0021639A">
                        <w:pP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  <w:t>&lt;phone number&gt;</w:t>
                        </w:r>
                      </w:p>
                    </w:txbxContent>
                  </v:textbox>
                </v:shape>
              </v:group>
              <v:group id="Group 15" o:spid="_x0000_s1031" style="position:absolute;left:22669;width:15203;height:3835" coordorigin="22694" coordsize="15209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">
                <v:shape id="Graphic 6" o:spid="_x0000_s1032" type="#_x0000_t75" alt="Envelope outline" style="position:absolute;left:22694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">
                  <v:imagedata r:id="rId10" o:title="Envelope outline"/>
                </v:shape>
                <v:shape id="TextBox 10" o:spid="_x0000_s1033" type="#_x0000_t202" href="mailto:info@hso.com?subject=HSO%20Inquiry" style="position:absolute;left:25433;top:63;width:12471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" o:button="t" filled="f" stroked="f">
                  <v:fill o:detectmouseclick="t"/>
                  <v:textbox style="mso-fit-shape-to-text:t">
                    <w:txbxContent>
                      <w:p w14:paraId="5CFE6C2B" w14:textId="77777777" w:rsidR="0021639A" w:rsidRDefault="005E0D79" w:rsidP="0021639A">
                        <w:pP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  <w:t>&lt;contact e-mail&gt;</w:t>
                        </w:r>
                      </w:p>
                    </w:txbxContent>
                  </v:textbox>
                </v:shape>
              </v:group>
              <v:group id="Group 14" o:spid="_x0000_s1034" style="position:absolute;left:42672;width:13209;height:3835" coordorigin="42645" coordsize="13209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">
                <v:shape id="Graphic 4" o:spid="_x0000_s1035" type="#_x0000_t75" alt="World outline" style="position:absolute;left:42645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">
                  <v:imagedata r:id="rId11" o:title="World outline"/>
                </v:shape>
                <v:shape id="TextBox 11" o:spid="_x0000_s1036" type="#_x0000_t202" href="http://www.hso.com/" style="position:absolute;left:45383;top:63;width:10471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" o:button="t" filled="f" stroked="f">
                  <v:fill o:detectmouseclick="t"/>
                  <v:textbox style="mso-fit-shape-to-text:t">
                    <w:txbxContent>
                      <w:p w14:paraId="3CA4A153" w14:textId="77777777" w:rsidR="0021639A" w:rsidRDefault="0021639A" w:rsidP="0021639A">
                        <w:pP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</w:pPr>
                        <w:r>
                          <w:rPr>
                            <w:rFonts w:ascii="Asap" w:hAnsi="Asap"/>
                            <w:color w:val="FFFFFF" w:themeColor="background1"/>
                            <w:kern w:val="24"/>
                          </w:rPr>
                          <w:t>www.hso.com</w:t>
                        </w:r>
                      </w:p>
                    </w:txbxContent>
                  </v:textbox>
                </v:shape>
              </v:group>
              <w10:wrap anchorx="margin"/>
            </v:group>
          </w:pict>
        </mc:Fallback>
      </mc:AlternateContent>
    </w:r>
    <w:r w:rsidR="00AE2B1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296FC6E" wp14:editId="655ED6EF">
              <wp:simplePos x="0" y="0"/>
              <wp:positionH relativeFrom="margin">
                <wp:posOffset>-928688</wp:posOffset>
              </wp:positionH>
              <wp:positionV relativeFrom="paragraph">
                <wp:posOffset>252492</wp:posOffset>
              </wp:positionV>
              <wp:extent cx="7793356" cy="485259"/>
              <wp:effectExtent l="0" t="0" r="4445" b="0"/>
              <wp:wrapNone/>
              <wp:docPr id="40727542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3356" cy="485259"/>
                      </a:xfrm>
                      <a:prstGeom prst="rect">
                        <a:avLst/>
                      </a:prstGeom>
                      <a:solidFill>
                        <a:srgbClr val="00395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FEA006" id="Rectangle 1" o:spid="_x0000_s1026" style="position:absolute;margin-left:-73.15pt;margin-top:19.9pt;width:613.65pt;height:38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" fillcolor="#00395f" stroked="f" strokeweight="1pt">
              <w10:wrap anchorx="margin"/>
            </v:rect>
          </w:pict>
        </mc:Fallback>
      </mc:AlternateContent>
    </w:r>
    <w:r w:rsidR="0021639A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26879E7" wp14:editId="7D1935AE">
              <wp:simplePos x="0" y="0"/>
              <wp:positionH relativeFrom="column">
                <wp:posOffset>10048875</wp:posOffset>
              </wp:positionH>
              <wp:positionV relativeFrom="paragraph">
                <wp:posOffset>-1311275</wp:posOffset>
              </wp:positionV>
              <wp:extent cx="323850" cy="342900"/>
              <wp:effectExtent l="0" t="0" r="19050" b="19050"/>
              <wp:wrapNone/>
              <wp:docPr id="101029793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429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DE9614" id="Rectangle 2" o:spid="_x0000_s1026" style="position:absolute;margin-left:791.25pt;margin-top:-103.25pt;width:25.5pt;height:27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" fillcolor="#4472c4 [3204]" strokecolor="#09101d [484]" strokeweight="1pt"/>
          </w:pict>
        </mc:Fallback>
      </mc:AlternateContent>
    </w:r>
    <w:r w:rsidR="0021639A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B2D5F34" wp14:editId="26AA3C90">
              <wp:simplePos x="0" y="0"/>
              <wp:positionH relativeFrom="page">
                <wp:posOffset>8667750</wp:posOffset>
              </wp:positionH>
              <wp:positionV relativeFrom="paragraph">
                <wp:posOffset>-841375</wp:posOffset>
              </wp:positionV>
              <wp:extent cx="7772400" cy="1249251"/>
              <wp:effectExtent l="57150" t="0" r="57150" b="370205"/>
              <wp:wrapNone/>
              <wp:docPr id="58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328812">
                        <a:off x="0" y="0"/>
                        <a:ext cx="7772400" cy="1249251"/>
                      </a:xfrm>
                      <a:custGeom>
                        <a:avLst/>
                        <a:gdLst>
                          <a:gd name="T0" fmla="*/ 12240 w 12240"/>
                          <a:gd name="T1" fmla="+- 0 15840 14291"/>
                          <a:gd name="T2" fmla="*/ 15840 h 1549"/>
                          <a:gd name="T3" fmla="*/ 0 w 12240"/>
                          <a:gd name="T4" fmla="+- 0 15840 14291"/>
                          <a:gd name="T5" fmla="*/ 15840 h 1549"/>
                          <a:gd name="T6" fmla="*/ 0 w 12240"/>
                          <a:gd name="T7" fmla="+- 0 14775 14291"/>
                          <a:gd name="T8" fmla="*/ 14775 h 1549"/>
                          <a:gd name="T9" fmla="*/ 12240 w 12240"/>
                          <a:gd name="T10" fmla="+- 0 14291 14291"/>
                          <a:gd name="T11" fmla="*/ 14291 h 1549"/>
                          <a:gd name="T12" fmla="*/ 12240 w 12240"/>
                          <a:gd name="T13" fmla="+- 0 15840 14291"/>
                          <a:gd name="T14" fmla="*/ 15840 h 1549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</a:cxnLst>
                        <a:rect l="0" t="0" r="r" b="b"/>
                        <a:pathLst>
                          <a:path w="12240" h="1549">
                            <a:moveTo>
                              <a:pt x="12240" y="1549"/>
                            </a:moveTo>
                            <a:lnTo>
                              <a:pt x="0" y="1549"/>
                            </a:lnTo>
                            <a:lnTo>
                              <a:pt x="0" y="484"/>
                            </a:lnTo>
                            <a:lnTo>
                              <a:pt x="12240" y="0"/>
                            </a:lnTo>
                            <a:lnTo>
                              <a:pt x="12240" y="1549"/>
                            </a:lnTo>
                            <a:close/>
                          </a:path>
                        </a:pathLst>
                      </a:custGeom>
                      <a:solidFill>
                        <a:srgbClr val="00385E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B24BB1" id="docshape5" o:spid="_x0000_s1026" style="position:absolute;margin-left:682.5pt;margin-top:-66.25pt;width:612pt;height:98.35pt;rotation:359150fd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2240,1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" path="m12240,1549l,1549,,484,12240,r,1549xe" fillcolor="#00385e" stroked="f">
              <v:path arrowok="t" o:connecttype="custom" o:connectlocs="7772400,12774781;0,12774781;0,11915871;7772400,11525530;7772400,12774781" o:connectangles="0,0,0,0,0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8910B" w14:textId="77777777" w:rsidR="00200C46" w:rsidRDefault="00200C46" w:rsidP="003D011C">
      <w:pPr>
        <w:spacing w:after="0" w:line="240" w:lineRule="auto"/>
      </w:pPr>
      <w:r>
        <w:separator/>
      </w:r>
    </w:p>
  </w:footnote>
  <w:footnote w:type="continuationSeparator" w:id="0">
    <w:p w14:paraId="2C79D724" w14:textId="77777777" w:rsidR="00200C46" w:rsidRDefault="00200C46" w:rsidP="003D011C">
      <w:pPr>
        <w:spacing w:after="0" w:line="240" w:lineRule="auto"/>
      </w:pPr>
      <w:r>
        <w:continuationSeparator/>
      </w:r>
    </w:p>
  </w:footnote>
  <w:footnote w:type="continuationNotice" w:id="1">
    <w:p w14:paraId="695058C1" w14:textId="77777777" w:rsidR="00200C46" w:rsidRDefault="00200C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1300825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FD2495" w14:textId="77777777" w:rsidR="00A6010B" w:rsidRDefault="00A6010B" w:rsidP="004C4EA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71646F" w14:textId="77777777" w:rsidR="00444A51" w:rsidRDefault="00444A51" w:rsidP="00A6010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3B64C" w14:textId="77777777" w:rsidR="00365A61" w:rsidRPr="00566604" w:rsidRDefault="00383BBB" w:rsidP="00A6010B">
    <w:pPr>
      <w:pStyle w:val="Header"/>
      <w:ind w:right="360"/>
      <w:jc w:val="right"/>
      <w:rPr>
        <w:color w:val="4A4A4A"/>
      </w:rPr>
    </w:pPr>
    <w:r>
      <w:rPr>
        <w:rFonts w:ascii="Times New Roman"/>
        <w:noProof/>
      </w:rPr>
      <w:drawing>
        <wp:anchor distT="0" distB="0" distL="114300" distR="114300" simplePos="0" relativeHeight="251658242" behindDoc="0" locked="0" layoutInCell="1" allowOverlap="1" wp14:anchorId="7F50AF99" wp14:editId="556D73BF">
          <wp:simplePos x="0" y="0"/>
          <wp:positionH relativeFrom="margin">
            <wp:posOffset>-489132</wp:posOffset>
          </wp:positionH>
          <wp:positionV relativeFrom="paragraph">
            <wp:posOffset>-116114</wp:posOffset>
          </wp:positionV>
          <wp:extent cx="1907628" cy="283762"/>
          <wp:effectExtent l="0" t="0" r="0" b="0"/>
          <wp:wrapNone/>
          <wp:docPr id="505322991" name="image4.png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.png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628" cy="283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34FD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2FE4744" wp14:editId="5000F696">
              <wp:simplePos x="0" y="0"/>
              <wp:positionH relativeFrom="column">
                <wp:posOffset>7620000</wp:posOffset>
              </wp:positionH>
              <wp:positionV relativeFrom="paragraph">
                <wp:posOffset>-411480</wp:posOffset>
              </wp:positionV>
              <wp:extent cx="891540" cy="4922520"/>
              <wp:effectExtent l="0" t="0" r="22860" b="11430"/>
              <wp:wrapNone/>
              <wp:docPr id="66" name="Rectangl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1540" cy="492252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CC0F745" id="Rectangle 66" o:spid="_x0000_s1026" style="position:absolute;margin-left:600pt;margin-top:-32.4pt;width:70.2pt;height:38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" fillcolor="#4472c4 [3204]" strokecolor="#1f3763 [1604]" strokeweight="1pt"/>
          </w:pict>
        </mc:Fallback>
      </mc:AlternateContent>
    </w:r>
    <w:r w:rsidR="003D011C">
      <w:rPr>
        <w:noProof/>
      </w:rPr>
      <w:drawing>
        <wp:anchor distT="0" distB="0" distL="114300" distR="114300" simplePos="0" relativeHeight="251658243" behindDoc="0" locked="0" layoutInCell="1" allowOverlap="1" wp14:anchorId="5000AE22" wp14:editId="45253FCB">
          <wp:simplePos x="0" y="0"/>
          <wp:positionH relativeFrom="margin">
            <wp:posOffset>-4213860</wp:posOffset>
          </wp:positionH>
          <wp:positionV relativeFrom="page">
            <wp:posOffset>502920</wp:posOffset>
          </wp:positionV>
          <wp:extent cx="2311200" cy="532800"/>
          <wp:effectExtent l="0" t="0" r="0" b="635"/>
          <wp:wrapSquare wrapText="bothSides"/>
          <wp:docPr id="1949265250" name="Afbeelding 1" descr="A picture containing 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1" descr="A picture containing graphical user interface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12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383">
      <w:t xml:space="preserve">                                                                                                                                           </w:t>
    </w:r>
  </w:p>
  <w:p w14:paraId="097562B8" w14:textId="77777777" w:rsidR="005A4383" w:rsidRPr="00566604" w:rsidRDefault="00365A61" w:rsidP="00566604">
    <w:pPr>
      <w:pStyle w:val="Header"/>
      <w:rPr>
        <w:color w:val="4A4A4A"/>
      </w:rPr>
    </w:pPr>
    <w:r w:rsidRPr="00566604">
      <w:rPr>
        <w:color w:val="4A4A4A"/>
      </w:rPr>
      <w:t xml:space="preserve">                                                                                                                                              </w:t>
    </w:r>
  </w:p>
  <w:p w14:paraId="7758EFE7" w14:textId="77777777" w:rsidR="00A81B0B" w:rsidRDefault="005A4383" w:rsidP="00365A61">
    <w:pPr>
      <w:pStyle w:val="Header"/>
    </w:pPr>
    <w:r w:rsidRPr="00566604">
      <w:rPr>
        <w:color w:val="4A4A4A"/>
      </w:rPr>
      <w:t xml:space="preserve">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E3B5A"/>
    <w:multiLevelType w:val="multilevel"/>
    <w:tmpl w:val="6472D122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FD2E16"/>
    <w:multiLevelType w:val="multilevel"/>
    <w:tmpl w:val="169498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2C5B7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644B0C"/>
    <w:multiLevelType w:val="multilevel"/>
    <w:tmpl w:val="7E4E1C4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141262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CC20D1"/>
    <w:multiLevelType w:val="multilevel"/>
    <w:tmpl w:val="751E8B84"/>
    <w:styleLink w:val="CurrentList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23BA44C1"/>
    <w:multiLevelType w:val="hybridMultilevel"/>
    <w:tmpl w:val="253E0C22"/>
    <w:lvl w:ilvl="0" w:tplc="D55494E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C7EDA"/>
    <w:multiLevelType w:val="multilevel"/>
    <w:tmpl w:val="4CE2D2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933146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A27D23"/>
    <w:multiLevelType w:val="multilevel"/>
    <w:tmpl w:val="F0BE57B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25662B8"/>
    <w:multiLevelType w:val="multilevel"/>
    <w:tmpl w:val="0809001F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0344460"/>
    <w:multiLevelType w:val="hybridMultilevel"/>
    <w:tmpl w:val="22A0ABC0"/>
    <w:lvl w:ilvl="0" w:tplc="3C7E2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13298">
    <w:abstractNumId w:val="1"/>
  </w:num>
  <w:num w:numId="2" w16cid:durableId="439228357">
    <w:abstractNumId w:val="6"/>
  </w:num>
  <w:num w:numId="3" w16cid:durableId="571962226">
    <w:abstractNumId w:val="9"/>
  </w:num>
  <w:num w:numId="4" w16cid:durableId="1464498418">
    <w:abstractNumId w:val="7"/>
  </w:num>
  <w:num w:numId="5" w16cid:durableId="1795713988">
    <w:abstractNumId w:val="11"/>
  </w:num>
  <w:num w:numId="6" w16cid:durableId="830213470">
    <w:abstractNumId w:val="2"/>
  </w:num>
  <w:num w:numId="7" w16cid:durableId="1987004208">
    <w:abstractNumId w:val="8"/>
  </w:num>
  <w:num w:numId="8" w16cid:durableId="1869483889">
    <w:abstractNumId w:val="10"/>
  </w:num>
  <w:num w:numId="9" w16cid:durableId="1025057122">
    <w:abstractNumId w:val="0"/>
  </w:num>
  <w:num w:numId="10" w16cid:durableId="1202862864">
    <w:abstractNumId w:val="4"/>
  </w:num>
  <w:num w:numId="11" w16cid:durableId="447823893">
    <w:abstractNumId w:val="5"/>
  </w:num>
  <w:num w:numId="12" w16cid:durableId="942801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46"/>
    <w:rsid w:val="00010A67"/>
    <w:rsid w:val="000137EC"/>
    <w:rsid w:val="00034454"/>
    <w:rsid w:val="000430F5"/>
    <w:rsid w:val="00043C38"/>
    <w:rsid w:val="000849A7"/>
    <w:rsid w:val="000D09CC"/>
    <w:rsid w:val="000E5645"/>
    <w:rsid w:val="00131409"/>
    <w:rsid w:val="00143C5B"/>
    <w:rsid w:val="001A2D5D"/>
    <w:rsid w:val="001A3F24"/>
    <w:rsid w:val="001C3FC9"/>
    <w:rsid w:val="001D3125"/>
    <w:rsid w:val="001E6F2D"/>
    <w:rsid w:val="001F105A"/>
    <w:rsid w:val="002009B9"/>
    <w:rsid w:val="00200C46"/>
    <w:rsid w:val="002014EF"/>
    <w:rsid w:val="0021639A"/>
    <w:rsid w:val="00274051"/>
    <w:rsid w:val="002765D4"/>
    <w:rsid w:val="002D546A"/>
    <w:rsid w:val="00347754"/>
    <w:rsid w:val="00365A61"/>
    <w:rsid w:val="00383BBB"/>
    <w:rsid w:val="003B34FD"/>
    <w:rsid w:val="003D011C"/>
    <w:rsid w:val="003D789B"/>
    <w:rsid w:val="003F70FC"/>
    <w:rsid w:val="004173D9"/>
    <w:rsid w:val="004224C3"/>
    <w:rsid w:val="00425BE5"/>
    <w:rsid w:val="00444A51"/>
    <w:rsid w:val="00444F8F"/>
    <w:rsid w:val="00455AA6"/>
    <w:rsid w:val="00482607"/>
    <w:rsid w:val="004C538F"/>
    <w:rsid w:val="004F7656"/>
    <w:rsid w:val="00534352"/>
    <w:rsid w:val="00566604"/>
    <w:rsid w:val="00574AA4"/>
    <w:rsid w:val="005A4383"/>
    <w:rsid w:val="005C25DA"/>
    <w:rsid w:val="005E0D79"/>
    <w:rsid w:val="005F2905"/>
    <w:rsid w:val="00632E3B"/>
    <w:rsid w:val="006334CE"/>
    <w:rsid w:val="00634C0C"/>
    <w:rsid w:val="00654F0A"/>
    <w:rsid w:val="006D446B"/>
    <w:rsid w:val="00701731"/>
    <w:rsid w:val="00747B4D"/>
    <w:rsid w:val="0076361A"/>
    <w:rsid w:val="007658DA"/>
    <w:rsid w:val="00772BBD"/>
    <w:rsid w:val="00776566"/>
    <w:rsid w:val="007C25F3"/>
    <w:rsid w:val="007E3837"/>
    <w:rsid w:val="007E7334"/>
    <w:rsid w:val="00811338"/>
    <w:rsid w:val="00830F28"/>
    <w:rsid w:val="00880112"/>
    <w:rsid w:val="00885520"/>
    <w:rsid w:val="008B060C"/>
    <w:rsid w:val="008C0553"/>
    <w:rsid w:val="00930277"/>
    <w:rsid w:val="009308A3"/>
    <w:rsid w:val="009434A2"/>
    <w:rsid w:val="00990E70"/>
    <w:rsid w:val="009D1E76"/>
    <w:rsid w:val="009E7F32"/>
    <w:rsid w:val="00A35EC2"/>
    <w:rsid w:val="00A6010B"/>
    <w:rsid w:val="00A81B0B"/>
    <w:rsid w:val="00A916C4"/>
    <w:rsid w:val="00AB01AA"/>
    <w:rsid w:val="00AC593A"/>
    <w:rsid w:val="00AD7622"/>
    <w:rsid w:val="00AE2B13"/>
    <w:rsid w:val="00AE6818"/>
    <w:rsid w:val="00AF2D3F"/>
    <w:rsid w:val="00B10D2B"/>
    <w:rsid w:val="00B1334F"/>
    <w:rsid w:val="00B50A67"/>
    <w:rsid w:val="00B50FFA"/>
    <w:rsid w:val="00B748B0"/>
    <w:rsid w:val="00BC3A7D"/>
    <w:rsid w:val="00C43952"/>
    <w:rsid w:val="00C72897"/>
    <w:rsid w:val="00D0140E"/>
    <w:rsid w:val="00D0378E"/>
    <w:rsid w:val="00D30CE5"/>
    <w:rsid w:val="00D73DA0"/>
    <w:rsid w:val="00DB6E23"/>
    <w:rsid w:val="00DC1147"/>
    <w:rsid w:val="00DE4835"/>
    <w:rsid w:val="00DF5356"/>
    <w:rsid w:val="00E43368"/>
    <w:rsid w:val="00E601CF"/>
    <w:rsid w:val="00E82659"/>
    <w:rsid w:val="00EB50F0"/>
    <w:rsid w:val="00EF25B9"/>
    <w:rsid w:val="00F31307"/>
    <w:rsid w:val="00F36F88"/>
    <w:rsid w:val="00F425AE"/>
    <w:rsid w:val="00F5268C"/>
    <w:rsid w:val="00F82C2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EAA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905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43952"/>
    <w:pPr>
      <w:keepNext/>
      <w:keepLines/>
      <w:numPr>
        <w:numId w:val="12"/>
      </w:numPr>
      <w:spacing w:before="400" w:after="40" w:line="240" w:lineRule="auto"/>
      <w:outlineLvl w:val="0"/>
    </w:pPr>
    <w:rPr>
      <w:rFonts w:eastAsiaTheme="majorEastAsia" w:cstheme="majorBidi"/>
      <w:b/>
      <w:color w:val="1F3864" w:themeColor="accent1" w:themeShade="80"/>
      <w:sz w:val="40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E7334"/>
    <w:pPr>
      <w:keepNext/>
      <w:keepLines/>
      <w:numPr>
        <w:ilvl w:val="1"/>
        <w:numId w:val="12"/>
      </w:numPr>
      <w:spacing w:before="40" w:after="0" w:line="240" w:lineRule="auto"/>
      <w:outlineLvl w:val="1"/>
    </w:pPr>
    <w:rPr>
      <w:rFonts w:eastAsiaTheme="majorEastAsia" w:cstheme="majorBidi"/>
      <w:b/>
      <w:color w:val="079FC3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7334"/>
    <w:pPr>
      <w:keepNext/>
      <w:keepLines/>
      <w:numPr>
        <w:ilvl w:val="2"/>
        <w:numId w:val="12"/>
      </w:numPr>
      <w:spacing w:before="40" w:after="0" w:line="240" w:lineRule="auto"/>
      <w:outlineLvl w:val="2"/>
    </w:pPr>
    <w:rPr>
      <w:rFonts w:ascii="Segoe UI Semibold" w:eastAsiaTheme="majorEastAsia" w:hAnsi="Segoe UI Semibold" w:cstheme="majorBidi"/>
      <w:b/>
      <w:color w:val="00395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31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31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31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31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31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31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11C"/>
  </w:style>
  <w:style w:type="paragraph" w:styleId="Footer">
    <w:name w:val="footer"/>
    <w:basedOn w:val="Normal"/>
    <w:link w:val="FooterChar"/>
    <w:uiPriority w:val="99"/>
    <w:unhideWhenUsed/>
    <w:rsid w:val="003D0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11C"/>
  </w:style>
  <w:style w:type="paragraph" w:styleId="BodyText">
    <w:name w:val="Body Text"/>
    <w:basedOn w:val="Normal"/>
    <w:link w:val="BodyTextChar"/>
    <w:uiPriority w:val="1"/>
    <w:rsid w:val="003D011C"/>
    <w:pPr>
      <w:widowControl w:val="0"/>
      <w:autoSpaceDE w:val="0"/>
      <w:autoSpaceDN w:val="0"/>
      <w:spacing w:after="0" w:line="240" w:lineRule="auto"/>
    </w:pPr>
    <w:rPr>
      <w:rFonts w:ascii="Asap" w:eastAsia="Asap" w:hAnsi="Asap" w:cs="Asap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D011C"/>
    <w:rPr>
      <w:rFonts w:ascii="Asap" w:eastAsia="Asap" w:hAnsi="Asap" w:cs="Asap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43952"/>
    <w:rPr>
      <w:rFonts w:ascii="Segoe UI" w:eastAsiaTheme="majorEastAsia" w:hAnsi="Segoe UI" w:cstheme="majorBidi"/>
      <w:b/>
      <w:color w:val="1F3864" w:themeColor="accent1" w:themeShade="80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E7334"/>
    <w:rPr>
      <w:rFonts w:ascii="Segoe UI" w:eastAsiaTheme="majorEastAsia" w:hAnsi="Segoe UI" w:cstheme="majorBidi"/>
      <w:b/>
      <w:color w:val="079FC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905"/>
    <w:rPr>
      <w:rFonts w:ascii="Segoe UI Semibold" w:eastAsiaTheme="majorEastAsia" w:hAnsi="Segoe UI Semibold" w:cstheme="majorBidi"/>
      <w:b/>
      <w:color w:val="00395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3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3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3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3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3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3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173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rsid w:val="0070173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0173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7017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3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rsid w:val="00701731"/>
    <w:rPr>
      <w:b/>
      <w:bCs/>
    </w:rPr>
  </w:style>
  <w:style w:type="character" w:styleId="Emphasis">
    <w:name w:val="Emphasis"/>
    <w:basedOn w:val="DefaultParagraphFont"/>
    <w:uiPriority w:val="20"/>
    <w:rsid w:val="00701731"/>
    <w:rPr>
      <w:i/>
      <w:iCs/>
    </w:rPr>
  </w:style>
  <w:style w:type="paragraph" w:styleId="NoSpacing">
    <w:name w:val="No Spacing"/>
    <w:uiPriority w:val="1"/>
    <w:qFormat/>
    <w:rsid w:val="007017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70173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173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70173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3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70173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70173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70173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rsid w:val="0070173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rsid w:val="0070173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701731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654F0A"/>
    <w:rPr>
      <w:color w:val="808080"/>
    </w:rPr>
  </w:style>
  <w:style w:type="paragraph" w:styleId="ListParagraph">
    <w:name w:val="List Paragraph"/>
    <w:basedOn w:val="Normal"/>
    <w:uiPriority w:val="34"/>
    <w:rsid w:val="00B10D2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10D2B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10D2B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B10D2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10D2B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0D2B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0D2B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0D2B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0D2B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0D2B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0D2B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0430F5"/>
  </w:style>
  <w:style w:type="character" w:styleId="PageNumber">
    <w:name w:val="page number"/>
    <w:basedOn w:val="DefaultParagraphFont"/>
    <w:uiPriority w:val="99"/>
    <w:semiHidden/>
    <w:unhideWhenUsed/>
    <w:rsid w:val="002014EF"/>
  </w:style>
  <w:style w:type="table" w:styleId="TableGrid">
    <w:name w:val="Table Grid"/>
    <w:basedOn w:val="TableNormal"/>
    <w:uiPriority w:val="39"/>
    <w:rsid w:val="0020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00C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CurrentList1">
    <w:name w:val="Current List1"/>
    <w:uiPriority w:val="99"/>
    <w:rsid w:val="007E7334"/>
    <w:pPr>
      <w:numPr>
        <w:numId w:val="7"/>
      </w:numPr>
    </w:pPr>
  </w:style>
  <w:style w:type="numbering" w:customStyle="1" w:styleId="CurrentList2">
    <w:name w:val="Current List2"/>
    <w:uiPriority w:val="99"/>
    <w:rsid w:val="007E7334"/>
    <w:pPr>
      <w:numPr>
        <w:numId w:val="8"/>
      </w:numPr>
    </w:pPr>
  </w:style>
  <w:style w:type="numbering" w:customStyle="1" w:styleId="CurrentList3">
    <w:name w:val="Current List3"/>
    <w:uiPriority w:val="99"/>
    <w:rsid w:val="007E7334"/>
    <w:pPr>
      <w:numPr>
        <w:numId w:val="9"/>
      </w:numPr>
    </w:pPr>
  </w:style>
  <w:style w:type="numbering" w:styleId="111111">
    <w:name w:val="Outline List 2"/>
    <w:basedOn w:val="NoList"/>
    <w:uiPriority w:val="99"/>
    <w:semiHidden/>
    <w:unhideWhenUsed/>
    <w:rsid w:val="007E7334"/>
    <w:pPr>
      <w:numPr>
        <w:numId w:val="10"/>
      </w:numPr>
    </w:pPr>
  </w:style>
  <w:style w:type="numbering" w:customStyle="1" w:styleId="CurrentList4">
    <w:name w:val="Current List4"/>
    <w:uiPriority w:val="99"/>
    <w:rsid w:val="007E7334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hyperlink" Target="http://www.hso.com" TargetMode="External"/><Relationship Id="rId3" Type="http://schemas.openxmlformats.org/officeDocument/2006/relationships/image" Target="media/image7.png"/><Relationship Id="rId7" Type="http://schemas.openxmlformats.org/officeDocument/2006/relationships/image" Target="media/image10.sv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6" Type="http://schemas.openxmlformats.org/officeDocument/2006/relationships/image" Target="media/image9.png"/><Relationship Id="rId11" Type="http://schemas.openxmlformats.org/officeDocument/2006/relationships/image" Target="media/image13.png"/><Relationship Id="rId5" Type="http://schemas.openxmlformats.org/officeDocument/2006/relationships/hyperlink" Target="mailto:info@hso.com?subject=HSO%20Inquiry" TargetMode="External"/><Relationship Id="rId10" Type="http://schemas.openxmlformats.org/officeDocument/2006/relationships/image" Target="media/image12.png"/><Relationship Id="rId4" Type="http://schemas.openxmlformats.org/officeDocument/2006/relationships/image" Target="media/image8.svg"/><Relationship Id="rId9" Type="http://schemas.openxmlformats.org/officeDocument/2006/relationships/image" Target="media/image1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8AB0FB271D414AB585787CEBC128FD" ma:contentTypeVersion="4" ma:contentTypeDescription="Create a new document." ma:contentTypeScope="" ma:versionID="f53bea6fc94a99e87686849e25647b31">
  <xsd:schema xmlns:xsd="http://www.w3.org/2001/XMLSchema" xmlns:xs="http://www.w3.org/2001/XMLSchema" xmlns:p="http://schemas.microsoft.com/office/2006/metadata/properties" xmlns:ns2="504864c8-f383-4c2d-8ac3-69ccef6cce68" targetNamespace="http://schemas.microsoft.com/office/2006/metadata/properties" ma:root="true" ma:fieldsID="54b6e49bc9a4b1253aa650589359843d" ns2:_="">
    <xsd:import namespace="504864c8-f383-4c2d-8ac3-69ccef6cce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864c8-f383-4c2d-8ac3-69ccef6cc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BC71BE-CE5C-574B-85A1-234A45E88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2E9BA9-F520-4697-A5B6-803BA9D4D04C}"/>
</file>

<file path=customXml/itemProps3.xml><?xml version="1.0" encoding="utf-8"?>
<ds:datastoreItem xmlns:ds="http://schemas.openxmlformats.org/officeDocument/2006/customXml" ds:itemID="{5083AC49-E0EE-41CA-BC0A-7867649CC7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84259C-E5EA-4D00-82FF-F95FBE887B9C}">
  <ds:schemaRefs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HSO%20Word%20Template%202024%20v2.dotx</Template>
  <TotalTime>0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Links>
    <vt:vector size="30" baseType="variant"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_Toc161233872</vt:lpwstr>
      </vt:variant>
      <vt:variant>
        <vt:i4>1507387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_Toc161233871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_Toc161233870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_Toc161233869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_Toc161233868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HSO</dc:creator>
  <cp:keywords/>
  <dc:description/>
  <cp:lastModifiedBy>HSO</cp:lastModifiedBy>
  <cp:revision>2</cp:revision>
  <dcterms:created xsi:type="dcterms:W3CDTF">2024-07-17T13:12:00Z</dcterms:created>
  <dcterms:modified xsi:type="dcterms:W3CDTF">2024-07-17T13:12:00Z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0x0101006B8AB0FB271D414AB585787CEBC128FD</vt:lpwstr>
  </property>
  <property fmtid="{D5CDD505-2E9C-101B-9397-08002B2CF9AE}" pid="3" name="_ExtendedDescription">
    <vt:lpwstr/>
  </property>
</Properties>
</file>